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rPr>
              <w:rFonts w:ascii="Arial" w:hAnsi="Arial" w:cs="Arial"/>
              <w:sz w:val="28"/>
              <w:szCs w:val="28"/>
            </w:rPr>
            <w:alias w:val="Post Title"/>
            <w:id w:val="89512082"/>
            <w:placeholder>
              <w:docPart w:val="89512082"/>
            </w:placeholder>
            <w:dataBinding w:xpath="/ns0:BlogPostInfo/ns0:PostTitle" w:storeItemID="{C8B5BE5B-7B37-4350-B0C7-14D271658CFE}"/>
            <w:text/>
          </w:sdtPr>
          <w:sdtEndPr/>
          <w:sdtContent>
            <w:p w:rsidR="001A35D4" w:rsidRPr="00E17F15" w:rsidRDefault="00E17F15">
              <w:pPr>
                <w:pStyle w:val="Publishwithline"/>
                <w:rPr>
                  <w:rFonts w:ascii="Arial" w:hAnsi="Arial" w:cs="Arial"/>
                  <w:sz w:val="28"/>
                  <w:szCs w:val="28"/>
                </w:rPr>
              </w:pPr>
              <w:r w:rsidRPr="00E17F15">
                <w:rPr>
                  <w:rFonts w:ascii="Arial" w:hAnsi="Arial" w:cs="Arial"/>
                  <w:sz w:val="28"/>
                  <w:szCs w:val="28"/>
                </w:rPr>
                <w:t>Relationship Diagram</w:t>
              </w:r>
            </w:p>
          </w:sdtContent>
        </w:sdt>
        <w:p w:rsidR="001A35D4" w:rsidRDefault="001A35D4">
          <w:pPr>
            <w:pStyle w:val="underline"/>
          </w:pPr>
        </w:p>
        <w:p w:rsidR="001A35D4" w:rsidRDefault="00CD4DA3">
          <w:pPr>
            <w:pStyle w:val="PadderBetweenControlandBody"/>
          </w:pPr>
        </w:p>
      </w:sdtContent>
    </w:sdt>
    <w:p w:rsidR="00BA6AAE" w:rsidRDefault="00BA6AAE" w:rsidP="00BA6AAE">
      <w:pPr>
        <w:tabs>
          <w:tab w:val="left" w:pos="8449"/>
        </w:tabs>
        <w:rPr>
          <w:rFonts w:ascii="Arial" w:hAnsi="Arial" w:cs="Arial"/>
          <w:sz w:val="24"/>
        </w:rPr>
      </w:pPr>
      <w:bookmarkStart w:id="0" w:name="_GoBack"/>
      <w:bookmarkEnd w:id="0"/>
      <w:r w:rsidRPr="00BA6AAE">
        <w:rPr>
          <w:rFonts w:ascii="Arial" w:hAnsi="Arial" w:cs="Arial"/>
          <w:b/>
          <w:sz w:val="24"/>
        </w:rPr>
        <w:t>Relationship</w:t>
      </w:r>
      <w:r>
        <w:rPr>
          <w:rFonts w:ascii="Arial" w:hAnsi="Arial" w:cs="Arial"/>
          <w:sz w:val="24"/>
        </w:rPr>
        <w:t xml:space="preserve"> :</w:t>
      </w:r>
    </w:p>
    <w:p w:rsidR="00BA6AAE" w:rsidRPr="00BA6AAE" w:rsidRDefault="00BA6AAE" w:rsidP="00BA6AAE">
      <w:pPr>
        <w:pStyle w:val="ListParagraph"/>
        <w:numPr>
          <w:ilvl w:val="0"/>
          <w:numId w:val="1"/>
        </w:numPr>
        <w:tabs>
          <w:tab w:val="left" w:pos="8449"/>
        </w:tabs>
        <w:rPr>
          <w:rFonts w:ascii="Arial" w:hAnsi="Arial" w:cs="Arial"/>
          <w:sz w:val="24"/>
        </w:rPr>
      </w:pPr>
      <w:r w:rsidRPr="00BA6AAE">
        <w:rPr>
          <w:rFonts w:ascii="Arial" w:hAnsi="Arial" w:cs="Arial"/>
          <w:sz w:val="24"/>
        </w:rPr>
        <w:t>Movie_genre --</w:t>
      </w:r>
      <w:r w:rsidRPr="00BA6AAE">
        <w:sym w:font="Wingdings" w:char="F0E0"/>
      </w:r>
      <w:r w:rsidRPr="00BA6AAE">
        <w:rPr>
          <w:rFonts w:ascii="Arial" w:hAnsi="Arial" w:cs="Arial"/>
          <w:sz w:val="24"/>
        </w:rPr>
        <w:t xml:space="preserve"> Many-to-Many relationship between movie and genre tables</w:t>
      </w:r>
      <w:r w:rsidR="002D619B">
        <w:rPr>
          <w:rFonts w:ascii="Arial" w:hAnsi="Arial" w:cs="Arial"/>
          <w:sz w:val="24"/>
        </w:rPr>
        <w:t xml:space="preserve"> via m</w:t>
      </w:r>
      <w:r w:rsidR="002D2BED">
        <w:rPr>
          <w:rFonts w:ascii="Arial" w:hAnsi="Arial" w:cs="Arial"/>
          <w:sz w:val="24"/>
        </w:rPr>
        <w:t>ovi</w:t>
      </w:r>
      <w:r w:rsidR="002D619B">
        <w:rPr>
          <w:rFonts w:ascii="Arial" w:hAnsi="Arial" w:cs="Arial"/>
          <w:sz w:val="24"/>
        </w:rPr>
        <w:t>e</w:t>
      </w:r>
      <w:r w:rsidR="002D2BED">
        <w:rPr>
          <w:rFonts w:ascii="Arial" w:hAnsi="Arial" w:cs="Arial"/>
          <w:sz w:val="24"/>
        </w:rPr>
        <w:t>_genre</w:t>
      </w:r>
    </w:p>
    <w:p w:rsidR="006B78F8" w:rsidRDefault="006B78F8"/>
    <w:p w:rsidR="006B78F8" w:rsidRDefault="00E17F15" w:rsidP="00E17F15">
      <w:pPr>
        <w:tabs>
          <w:tab w:val="left" w:pos="2647"/>
          <w:tab w:val="left" w:pos="7858"/>
        </w:tabs>
        <w:ind w:firstLine="720"/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263DC" wp14:editId="4ADDBD4C">
                <wp:simplePos x="0" y="0"/>
                <wp:positionH relativeFrom="column">
                  <wp:posOffset>501650</wp:posOffset>
                </wp:positionH>
                <wp:positionV relativeFrom="paragraph">
                  <wp:posOffset>221615</wp:posOffset>
                </wp:positionV>
                <wp:extent cx="2071370" cy="1711960"/>
                <wp:effectExtent l="0" t="0" r="24130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71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8F8" w:rsidRPr="00BA6AAE" w:rsidRDefault="006B78F8" w:rsidP="006B78F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</w:t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_Pk</w:t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movie_release_dt</w:t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9.5pt;margin-top:17.45pt;width:163.1pt;height:134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" fillcolor="white [3201]" strokecolor="#f79646 [3209]" strokeweight="2pt">
                <v:stroke endcap="round"/>
                <v:textbox>
                  <w:txbxContent>
                    <w:p w:rsidR="006B78F8" w:rsidRPr="00BA6AAE" w:rsidRDefault="006B78F8" w:rsidP="006B78F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</w:t>
                      </w:r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_Pk</w:t>
                      </w:r>
                      <w:proofErr w:type="spellEnd"/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17F15">
        <w:rPr>
          <w:rFonts w:ascii="Arial" w:hAnsi="Arial" w:cs="Arial"/>
          <w:sz w:val="24"/>
          <w:szCs w:val="24"/>
        </w:rPr>
        <w:t xml:space="preserve">    Parent </w:t>
      </w:r>
      <w:r w:rsidR="006B78F8" w:rsidRPr="00E17F15">
        <w:rPr>
          <w:rFonts w:ascii="Arial" w:hAnsi="Arial" w:cs="Arial"/>
          <w:sz w:val="24"/>
          <w:szCs w:val="24"/>
        </w:rPr>
        <w:t xml:space="preserve">Table Name: </w:t>
      </w:r>
      <w:r w:rsidR="006B78F8" w:rsidRPr="00E17F15">
        <w:rPr>
          <w:rFonts w:ascii="Arial" w:hAnsi="Arial" w:cs="Arial"/>
          <w:sz w:val="24"/>
          <w:szCs w:val="24"/>
          <w:highlight w:val="yellow"/>
        </w:rPr>
        <w:t>Movie</w:t>
      </w:r>
      <w:r w:rsidR="006B78F8">
        <w:tab/>
      </w:r>
      <w:r w:rsidRPr="00E17F15">
        <w:rPr>
          <w:rFonts w:ascii="Arial" w:hAnsi="Arial" w:cs="Arial"/>
          <w:sz w:val="24"/>
          <w:szCs w:val="24"/>
        </w:rPr>
        <w:t xml:space="preserve">  Child </w:t>
      </w:r>
      <w:r w:rsidR="006B78F8" w:rsidRPr="00E17F15">
        <w:rPr>
          <w:rFonts w:ascii="Arial" w:hAnsi="Arial" w:cs="Arial"/>
          <w:sz w:val="24"/>
          <w:szCs w:val="24"/>
        </w:rPr>
        <w:t xml:space="preserve">Table Name: </w:t>
      </w:r>
      <w:r w:rsidR="006B78F8" w:rsidRPr="00E17F15">
        <w:rPr>
          <w:rFonts w:ascii="Arial" w:hAnsi="Arial" w:cs="Arial"/>
          <w:sz w:val="24"/>
          <w:szCs w:val="24"/>
          <w:highlight w:val="yellow"/>
        </w:rPr>
        <w:t>Genre</w:t>
      </w:r>
    </w:p>
    <w:p w:rsidR="006B78F8" w:rsidRPr="006B78F8" w:rsidRDefault="00E17F15" w:rsidP="006B78F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80D665" wp14:editId="67ADA972">
                <wp:simplePos x="0" y="0"/>
                <wp:positionH relativeFrom="column">
                  <wp:posOffset>1369108</wp:posOffset>
                </wp:positionH>
                <wp:positionV relativeFrom="paragraph">
                  <wp:posOffset>68734</wp:posOffset>
                </wp:positionV>
                <wp:extent cx="1876370" cy="2251644"/>
                <wp:effectExtent l="0" t="0" r="48260" b="111125"/>
                <wp:wrapNone/>
                <wp:docPr id="16" name="Elb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370" cy="2251644"/>
                        </a:xfrm>
                        <a:prstGeom prst="bentConnector3">
                          <a:avLst>
                            <a:gd name="adj1" fmla="val 7477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6" o:spid="_x0000_s1026" type="#_x0000_t34" style="position:absolute;margin-left:107.8pt;margin-top:5.4pt;width:147.75pt;height:17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" adj="16151" strokecolor="#4f81bd [3204]" strokeweight=".5pt">
                <v:stroke endarrow="open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A6291" wp14:editId="1CB41A96">
                <wp:simplePos x="0" y="0"/>
                <wp:positionH relativeFrom="column">
                  <wp:posOffset>4994275</wp:posOffset>
                </wp:positionH>
                <wp:positionV relativeFrom="paragraph">
                  <wp:posOffset>0</wp:posOffset>
                </wp:positionV>
                <wp:extent cx="1727835" cy="1109345"/>
                <wp:effectExtent l="0" t="0" r="2476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1109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8F8" w:rsidRPr="00BA6AAE" w:rsidRDefault="006B78F8" w:rsidP="006B78F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movie_genre_id</w:t>
                            </w:r>
                            <w:r w:rsidR="00E17F15"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movie_genre_type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393.25pt;margin-top:0;width:136.05pt;height:8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" fillcolor="white [3201]" strokecolor="#f79646 [3209]" strokeweight="2pt">
                <v:stroke endcap="round"/>
                <v:textbox>
                  <w:txbxContent>
                    <w:p w:rsidR="006B78F8" w:rsidRPr="00BA6AAE" w:rsidRDefault="006B78F8" w:rsidP="006B78F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movie_genre_id</w:t>
                      </w:r>
                      <w:r w:rsidR="00E17F15"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movie_genre_type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6B78F8" w:rsidRPr="006B78F8" w:rsidRDefault="00F24298" w:rsidP="006B78F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ragraph">
                  <wp:posOffset>62865</wp:posOffset>
                </wp:positionV>
                <wp:extent cx="427355" cy="2288540"/>
                <wp:effectExtent l="76200" t="0" r="29845" b="5461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355" cy="2288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" o:spid="_x0000_s1026" type="#_x0000_t32" style="position:absolute;margin-left:366.25pt;margin-top:4.95pt;width:33.65pt;height:180.2pt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" strokecolor="#4f81bd [3204]" strokeweight=".5pt">
                <v:stroke endarrow="open" endcap="round"/>
              </v:shape>
            </w:pict>
          </mc:Fallback>
        </mc:AlternateContent>
      </w:r>
    </w:p>
    <w:p w:rsidR="006B78F8" w:rsidRPr="006B78F8" w:rsidRDefault="006B78F8" w:rsidP="006B78F8"/>
    <w:p w:rsidR="006B78F8" w:rsidRPr="006B78F8" w:rsidRDefault="006B78F8" w:rsidP="006B78F8"/>
    <w:p w:rsidR="006B78F8" w:rsidRPr="006B78F8" w:rsidRDefault="006B78F8" w:rsidP="006B78F8"/>
    <w:p w:rsidR="006B78F8" w:rsidRDefault="006B78F8" w:rsidP="006B78F8"/>
    <w:p w:rsidR="006B78F8" w:rsidRPr="00BA6AAE" w:rsidRDefault="006B78F8" w:rsidP="002D2BED">
      <w:pPr>
        <w:tabs>
          <w:tab w:val="left" w:pos="5510"/>
        </w:tabs>
        <w:ind w:firstLine="3600"/>
        <w:rPr>
          <w:rFonts w:ascii="Arial" w:hAnsi="Arial" w:cs="Arial"/>
          <w:sz w:val="24"/>
          <w:szCs w:val="24"/>
        </w:rPr>
      </w:pPr>
      <w:r w:rsidRPr="00BA6A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9EE3E" wp14:editId="1D859C50">
                <wp:simplePos x="0" y="0"/>
                <wp:positionH relativeFrom="column">
                  <wp:posOffset>3192145</wp:posOffset>
                </wp:positionH>
                <wp:positionV relativeFrom="paragraph">
                  <wp:posOffset>263525</wp:posOffset>
                </wp:positionV>
                <wp:extent cx="1564005" cy="993140"/>
                <wp:effectExtent l="0" t="0" r="17145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993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BED" w:rsidRPr="002D2BED" w:rsidRDefault="006B78F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</w:t>
                            </w:r>
                            <w:r w:rsid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movie_genre_id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 w:rsidR="002D2BE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251.35pt;margin-top:20.75pt;width:123.15pt;height:7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" fillcolor="white [3201]" strokecolor="#f79646 [3209]" strokeweight="2pt">
                <v:stroke endcap="round"/>
                <v:textbox>
                  <w:txbxContent>
                    <w:p w:rsidR="002D2BED" w:rsidRPr="002D2BED" w:rsidRDefault="006B78F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</w:t>
                      </w:r>
                      <w:r w:rsid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movie_genre_id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 w:rsidR="002D2BE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Fk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D2BED">
        <w:rPr>
          <w:rFonts w:ascii="Arial" w:hAnsi="Arial" w:cs="Arial"/>
          <w:sz w:val="24"/>
          <w:szCs w:val="24"/>
        </w:rPr>
        <w:t xml:space="preserve">            </w:t>
      </w:r>
      <w:r w:rsidR="00B91B20">
        <w:rPr>
          <w:rFonts w:ascii="Arial" w:hAnsi="Arial" w:cs="Arial"/>
          <w:sz w:val="24"/>
          <w:szCs w:val="24"/>
        </w:rPr>
        <w:t xml:space="preserve">Child </w:t>
      </w:r>
      <w:r w:rsidRPr="00BA6AAE">
        <w:rPr>
          <w:rFonts w:ascii="Arial" w:hAnsi="Arial" w:cs="Arial"/>
          <w:sz w:val="24"/>
          <w:szCs w:val="24"/>
        </w:rPr>
        <w:t xml:space="preserve">Table Name: </w:t>
      </w:r>
      <w:r w:rsidRPr="00BA6AAE">
        <w:rPr>
          <w:rFonts w:ascii="Arial" w:hAnsi="Arial" w:cs="Arial"/>
          <w:sz w:val="24"/>
          <w:szCs w:val="24"/>
          <w:highlight w:val="yellow"/>
        </w:rPr>
        <w:t>Movie_Genre</w:t>
      </w:r>
    </w:p>
    <w:p w:rsidR="006B78F8" w:rsidRPr="006B78F8" w:rsidRDefault="006B78F8" w:rsidP="006B78F8"/>
    <w:p w:rsidR="006B78F8" w:rsidRPr="006B78F8" w:rsidRDefault="006B78F8" w:rsidP="006B78F8"/>
    <w:p w:rsidR="001A35D4" w:rsidRDefault="006B78F8" w:rsidP="006B78F8">
      <w:pPr>
        <w:tabs>
          <w:tab w:val="left" w:pos="8449"/>
        </w:tabs>
      </w:pPr>
      <w:r>
        <w:tab/>
      </w:r>
    </w:p>
    <w:p w:rsidR="006B78F8" w:rsidRDefault="006B78F8" w:rsidP="006B78F8">
      <w:pPr>
        <w:tabs>
          <w:tab w:val="left" w:pos="8449"/>
        </w:tabs>
      </w:pPr>
    </w:p>
    <w:p w:rsidR="00BA6AAE" w:rsidRDefault="00BA6AAE" w:rsidP="006B78F8">
      <w:pPr>
        <w:tabs>
          <w:tab w:val="left" w:pos="8449"/>
        </w:tabs>
        <w:rPr>
          <w:rFonts w:ascii="Arial" w:hAnsi="Arial" w:cs="Arial"/>
          <w:sz w:val="24"/>
        </w:rPr>
      </w:pPr>
    </w:p>
    <w:p w:rsidR="00BA6AAE" w:rsidRPr="00BA6AAE" w:rsidRDefault="00BA6AAE" w:rsidP="00BA6AA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Movie -- &gt;</w:t>
      </w:r>
      <w:r w:rsidR="002D2BED">
        <w:rPr>
          <w:rFonts w:ascii="Arial" w:hAnsi="Arial" w:cs="Arial"/>
          <w:sz w:val="24"/>
          <w:szCs w:val="24"/>
        </w:rPr>
        <w:t xml:space="preserve"> One-</w:t>
      </w:r>
      <w:r w:rsidR="002D2BED" w:rsidRPr="00BA6AAE">
        <w:rPr>
          <w:rFonts w:ascii="Arial" w:hAnsi="Arial" w:cs="Arial"/>
          <w:sz w:val="24"/>
        </w:rPr>
        <w:t xml:space="preserve">to-Many relationship between movie and </w:t>
      </w:r>
      <w:r w:rsidR="002D2BED">
        <w:rPr>
          <w:rFonts w:ascii="Arial" w:hAnsi="Arial" w:cs="Arial"/>
          <w:sz w:val="24"/>
        </w:rPr>
        <w:t>media</w:t>
      </w:r>
    </w:p>
    <w:p w:rsidR="00BA6AAE" w:rsidRDefault="00BA6AAE" w:rsidP="00BA6AAE"/>
    <w:p w:rsidR="00BA6AAE" w:rsidRDefault="00545360" w:rsidP="00BA6AAE">
      <w:pPr>
        <w:tabs>
          <w:tab w:val="left" w:pos="8449"/>
        </w:tabs>
        <w:rPr>
          <w:rFonts w:ascii="Arial" w:hAnsi="Arial" w:cs="Arial"/>
          <w:sz w:val="24"/>
        </w:rPr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7288E" wp14:editId="296B9F89">
                <wp:simplePos x="0" y="0"/>
                <wp:positionH relativeFrom="column">
                  <wp:posOffset>501650</wp:posOffset>
                </wp:positionH>
                <wp:positionV relativeFrom="paragraph">
                  <wp:posOffset>221615</wp:posOffset>
                </wp:positionV>
                <wp:extent cx="2071370" cy="1680210"/>
                <wp:effectExtent l="0" t="0" r="2413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680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AAE" w:rsidRPr="00BA6AAE" w:rsidRDefault="00BA6AAE" w:rsidP="00BA6AA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movie_release_dt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margin-left:39.5pt;margin-top:17.45pt;width:163.1pt;height:132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" fillcolor="white [3201]" strokecolor="#f79646 [3209]" strokeweight="2pt">
                <v:stroke endcap="round"/>
                <v:textbox>
                  <w:txbxContent>
                    <w:p w:rsidR="00BA6AAE" w:rsidRPr="00BA6AAE" w:rsidRDefault="00BA6AAE" w:rsidP="00BA6AAE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D2BE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D41D58" wp14:editId="047672E4">
                <wp:simplePos x="0" y="0"/>
                <wp:positionH relativeFrom="column">
                  <wp:posOffset>1474818</wp:posOffset>
                </wp:positionH>
                <wp:positionV relativeFrom="paragraph">
                  <wp:posOffset>359237</wp:posOffset>
                </wp:positionV>
                <wp:extent cx="3784453" cy="480985"/>
                <wp:effectExtent l="0" t="0" r="83185" b="109855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4453" cy="48098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23" o:spid="_x0000_s1026" type="#_x0000_t34" style="position:absolute;margin-left:116.15pt;margin-top:28.3pt;width:298pt;height:3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" strokecolor="#4f81bd [3204]" strokeweight=".5pt">
                <v:stroke endarrow="open" endcap="round"/>
              </v:shape>
            </w:pict>
          </mc:Fallback>
        </mc:AlternateContent>
      </w:r>
      <w:r w:rsidR="002D2BED"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257F7" wp14:editId="73956EFA">
                <wp:simplePos x="0" y="0"/>
                <wp:positionH relativeFrom="column">
                  <wp:posOffset>5125085</wp:posOffset>
                </wp:positionH>
                <wp:positionV relativeFrom="paragraph">
                  <wp:posOffset>209550</wp:posOffset>
                </wp:positionV>
                <wp:extent cx="2071370" cy="1654175"/>
                <wp:effectExtent l="0" t="0" r="24130" b="222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654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AAE" w:rsidRPr="00BA6AAE" w:rsidRDefault="00BA6AAE" w:rsidP="00BA6AA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edia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id_Fk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</w:t>
                            </w:r>
                            <w:r w:rsidR="002D2BE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edia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 w:rsidR="002D2BE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type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</w:t>
                            </w:r>
                            <w:r w:rsidR="002D2BE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edia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 w:rsidR="002D2BE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0" style="position:absolute;margin-left:403.55pt;margin-top:16.5pt;width:163.1pt;height:130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" fillcolor="white [3201]" strokecolor="#f79646 [3209]" strokeweight="2pt">
                <v:stroke endcap="round"/>
                <v:textbox>
                  <w:txbxContent>
                    <w:p w:rsidR="00BA6AAE" w:rsidRPr="00BA6AAE" w:rsidRDefault="00BA6AAE" w:rsidP="00BA6AAE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edia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id_Fk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</w:t>
                      </w:r>
                      <w:r w:rsidR="002D2BE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edia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 w:rsidR="002D2BE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type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</w:t>
                      </w:r>
                      <w:r w:rsidR="002D2BE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edia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 w:rsidR="002D2BE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A6AAE"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CF5B44" wp14:editId="1BED0F81">
                <wp:simplePos x="0" y="0"/>
                <wp:positionH relativeFrom="column">
                  <wp:posOffset>501650</wp:posOffset>
                </wp:positionH>
                <wp:positionV relativeFrom="paragraph">
                  <wp:posOffset>221615</wp:posOffset>
                </wp:positionV>
                <wp:extent cx="2071370" cy="1654175"/>
                <wp:effectExtent l="0" t="0" r="24130" b="222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654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AAE" w:rsidRPr="00BA6AAE" w:rsidRDefault="00BA6AAE" w:rsidP="00BA6AA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movie_release_dt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1" style="position:absolute;margin-left:39.5pt;margin-top:17.45pt;width:163.1pt;height:13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" fillcolor="white [3201]" strokecolor="#f79646 [3209]" strokeweight="2pt">
                <v:stroke endcap="round"/>
                <v:textbox>
                  <w:txbxContent>
                    <w:p w:rsidR="00BA6AAE" w:rsidRPr="00BA6AAE" w:rsidRDefault="00BA6AAE" w:rsidP="00BA6AAE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A6AAE" w:rsidRPr="00E17F15">
        <w:rPr>
          <w:rFonts w:ascii="Arial" w:hAnsi="Arial" w:cs="Arial"/>
          <w:sz w:val="24"/>
          <w:szCs w:val="24"/>
        </w:rPr>
        <w:t xml:space="preserve">       </w:t>
      </w:r>
      <w:r w:rsidR="00BA6AAE">
        <w:rPr>
          <w:rFonts w:ascii="Arial" w:hAnsi="Arial" w:cs="Arial"/>
          <w:sz w:val="24"/>
          <w:szCs w:val="24"/>
        </w:rPr>
        <w:t xml:space="preserve">     </w:t>
      </w:r>
      <w:r w:rsidR="00B91B20">
        <w:rPr>
          <w:rFonts w:ascii="Arial" w:hAnsi="Arial" w:cs="Arial"/>
          <w:sz w:val="24"/>
          <w:szCs w:val="24"/>
        </w:rPr>
        <w:t xml:space="preserve">  </w:t>
      </w:r>
      <w:r w:rsidR="00BA6AAE" w:rsidRPr="00E17F15">
        <w:rPr>
          <w:rFonts w:ascii="Arial" w:hAnsi="Arial" w:cs="Arial"/>
          <w:sz w:val="24"/>
          <w:szCs w:val="24"/>
        </w:rPr>
        <w:t xml:space="preserve">Parent Table Name: </w:t>
      </w:r>
      <w:r w:rsidR="00BA6AAE" w:rsidRPr="00E17F15">
        <w:rPr>
          <w:rFonts w:ascii="Arial" w:hAnsi="Arial" w:cs="Arial"/>
          <w:sz w:val="24"/>
          <w:szCs w:val="24"/>
          <w:highlight w:val="yellow"/>
        </w:rPr>
        <w:t>Movie</w:t>
      </w:r>
      <w:r w:rsidR="00BA6AAE"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B91B20">
        <w:rPr>
          <w:rFonts w:ascii="Arial" w:hAnsi="Arial" w:cs="Arial"/>
          <w:sz w:val="24"/>
          <w:szCs w:val="24"/>
        </w:rPr>
        <w:t>Child</w:t>
      </w:r>
      <w:r w:rsidR="00BA6AAE" w:rsidRPr="00E17F15">
        <w:rPr>
          <w:rFonts w:ascii="Arial" w:hAnsi="Arial" w:cs="Arial"/>
          <w:sz w:val="24"/>
          <w:szCs w:val="24"/>
        </w:rPr>
        <w:t xml:space="preserve"> Table Name: </w:t>
      </w:r>
      <w:r w:rsidR="00BA6AAE" w:rsidRPr="00E17F15">
        <w:rPr>
          <w:rFonts w:ascii="Arial" w:hAnsi="Arial" w:cs="Arial"/>
          <w:sz w:val="24"/>
          <w:szCs w:val="24"/>
          <w:highlight w:val="yellow"/>
        </w:rPr>
        <w:t>Movie</w:t>
      </w:r>
      <w:r w:rsidR="00BA6AAE">
        <w:rPr>
          <w:rFonts w:ascii="Arial" w:hAnsi="Arial" w:cs="Arial"/>
          <w:sz w:val="24"/>
          <w:szCs w:val="24"/>
        </w:rPr>
        <w:t>_media</w:t>
      </w:r>
      <w:r w:rsidR="00BA6AAE">
        <w:rPr>
          <w:rFonts w:ascii="Arial" w:hAnsi="Arial" w:cs="Arial"/>
          <w:sz w:val="24"/>
          <w:szCs w:val="24"/>
        </w:rPr>
        <w:tab/>
      </w:r>
      <w:r w:rsidR="00BA6AAE">
        <w:rPr>
          <w:rFonts w:ascii="Arial" w:hAnsi="Arial" w:cs="Arial"/>
          <w:sz w:val="24"/>
          <w:szCs w:val="24"/>
        </w:rPr>
        <w:br/>
      </w:r>
      <w:r w:rsidR="00BA6AAE">
        <w:rPr>
          <w:rFonts w:ascii="Arial" w:hAnsi="Arial" w:cs="Arial"/>
          <w:sz w:val="24"/>
          <w:szCs w:val="24"/>
        </w:rPr>
        <w:br/>
      </w:r>
      <w:r w:rsidR="00BA6AAE">
        <w:rPr>
          <w:rFonts w:ascii="Arial" w:hAnsi="Arial" w:cs="Arial"/>
          <w:sz w:val="24"/>
          <w:szCs w:val="24"/>
        </w:rPr>
        <w:br/>
      </w:r>
      <w:r w:rsidR="00BA6AAE">
        <w:rPr>
          <w:rFonts w:ascii="Arial" w:hAnsi="Arial" w:cs="Arial"/>
          <w:sz w:val="24"/>
          <w:szCs w:val="24"/>
        </w:rPr>
        <w:br/>
      </w:r>
    </w:p>
    <w:p w:rsidR="00BA6AAE" w:rsidRPr="00BA6AAE" w:rsidRDefault="00BA6AAE" w:rsidP="00BA6AAE">
      <w:pPr>
        <w:tabs>
          <w:tab w:val="left" w:pos="8449"/>
        </w:tabs>
        <w:rPr>
          <w:rFonts w:ascii="Arial" w:hAnsi="Arial" w:cs="Arial"/>
          <w:sz w:val="24"/>
        </w:rPr>
      </w:pPr>
    </w:p>
    <w:p w:rsidR="00BA6AAE" w:rsidRDefault="00BA6AAE" w:rsidP="00BA6AAE">
      <w:pPr>
        <w:tabs>
          <w:tab w:val="left" w:pos="8449"/>
        </w:tabs>
      </w:pPr>
    </w:p>
    <w:p w:rsidR="002D2BED" w:rsidRDefault="00BA6AAE" w:rsidP="00BA6AAE">
      <w:pPr>
        <w:tabs>
          <w:tab w:val="left" w:pos="844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2D2BED" w:rsidRPr="002D2BED" w:rsidRDefault="002D2BED" w:rsidP="002D2BE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D2BED">
        <w:rPr>
          <w:rFonts w:ascii="Arial" w:hAnsi="Arial" w:cs="Arial"/>
          <w:sz w:val="24"/>
          <w:szCs w:val="24"/>
        </w:rPr>
        <w:t xml:space="preserve">Movie -- &gt; </w:t>
      </w:r>
      <w:r w:rsidR="00B91B20">
        <w:rPr>
          <w:rFonts w:ascii="Arial" w:hAnsi="Arial" w:cs="Arial"/>
          <w:sz w:val="24"/>
          <w:szCs w:val="24"/>
        </w:rPr>
        <w:t>Many</w:t>
      </w:r>
      <w:r w:rsidRPr="002D2BED">
        <w:rPr>
          <w:rFonts w:ascii="Arial" w:hAnsi="Arial" w:cs="Arial"/>
          <w:sz w:val="24"/>
          <w:szCs w:val="24"/>
        </w:rPr>
        <w:t>-</w:t>
      </w:r>
      <w:r w:rsidRPr="002D2BED">
        <w:rPr>
          <w:rFonts w:ascii="Arial" w:hAnsi="Arial" w:cs="Arial"/>
          <w:sz w:val="24"/>
        </w:rPr>
        <w:t>to-</w:t>
      </w:r>
      <w:r w:rsidR="00B91B20">
        <w:rPr>
          <w:rFonts w:ascii="Arial" w:hAnsi="Arial" w:cs="Arial"/>
          <w:sz w:val="24"/>
        </w:rPr>
        <w:t xml:space="preserve">Many relationship between movie and </w:t>
      </w:r>
      <w:r>
        <w:rPr>
          <w:rFonts w:ascii="Arial" w:hAnsi="Arial" w:cs="Arial"/>
          <w:sz w:val="24"/>
        </w:rPr>
        <w:t>review</w:t>
      </w:r>
      <w:r w:rsidR="00B91B20">
        <w:rPr>
          <w:rFonts w:ascii="Arial" w:hAnsi="Arial" w:cs="Arial"/>
          <w:sz w:val="24"/>
        </w:rPr>
        <w:t xml:space="preserve"> via user</w:t>
      </w:r>
    </w:p>
    <w:p w:rsidR="002D2BED" w:rsidRPr="002D2BED" w:rsidRDefault="002D2BED" w:rsidP="002D2BED">
      <w:pPr>
        <w:pStyle w:val="ListParagraph"/>
        <w:rPr>
          <w:rFonts w:ascii="Arial" w:hAnsi="Arial" w:cs="Arial"/>
          <w:sz w:val="24"/>
          <w:szCs w:val="24"/>
        </w:rPr>
      </w:pPr>
    </w:p>
    <w:p w:rsidR="002D2BED" w:rsidRDefault="00545360" w:rsidP="002D2BED">
      <w:pPr>
        <w:tabs>
          <w:tab w:val="left" w:pos="8449"/>
        </w:tabs>
        <w:rPr>
          <w:rFonts w:ascii="Arial" w:hAnsi="Arial" w:cs="Arial"/>
          <w:sz w:val="24"/>
        </w:rPr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E058BA" wp14:editId="69B8D85F">
                <wp:simplePos x="0" y="0"/>
                <wp:positionH relativeFrom="column">
                  <wp:posOffset>501650</wp:posOffset>
                </wp:positionH>
                <wp:positionV relativeFrom="paragraph">
                  <wp:posOffset>221615</wp:posOffset>
                </wp:positionV>
                <wp:extent cx="2071370" cy="1738630"/>
                <wp:effectExtent l="0" t="0" r="24130" b="139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738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BED" w:rsidRPr="00BA6AAE" w:rsidRDefault="002D2BED" w:rsidP="002D2BE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movie_release_dt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margin-left:39.5pt;margin-top:17.45pt;width:163.1pt;height:136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" fillcolor="white [3201]" strokecolor="#f79646 [3209]" strokeweight="2pt">
                <v:stroke endcap="round"/>
                <v:textbox>
                  <w:txbxContent>
                    <w:p w:rsidR="002D2BED" w:rsidRPr="00BA6AAE" w:rsidRDefault="002D2BED" w:rsidP="002D2BE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91B2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5197A4" wp14:editId="1C335455">
                <wp:simplePos x="0" y="0"/>
                <wp:positionH relativeFrom="column">
                  <wp:posOffset>1479550</wp:posOffset>
                </wp:positionH>
                <wp:positionV relativeFrom="paragraph">
                  <wp:posOffset>380365</wp:posOffset>
                </wp:positionV>
                <wp:extent cx="3726180" cy="364490"/>
                <wp:effectExtent l="0" t="0" r="83820" b="111760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6180" cy="364490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28" o:spid="_x0000_s1026" type="#_x0000_t34" style="position:absolute;margin-left:116.5pt;margin-top:29.95pt;width:293.4pt;height:2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" strokecolor="#4f81bd [3204]" strokeweight=".5pt">
                <v:stroke endarrow="open" endcap="round"/>
              </v:shape>
            </w:pict>
          </mc:Fallback>
        </mc:AlternateContent>
      </w:r>
      <w:r w:rsidR="00B91B20"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370DFA" wp14:editId="73202C80">
                <wp:simplePos x="0" y="0"/>
                <wp:positionH relativeFrom="column">
                  <wp:posOffset>5126990</wp:posOffset>
                </wp:positionH>
                <wp:positionV relativeFrom="paragraph">
                  <wp:posOffset>211455</wp:posOffset>
                </wp:positionV>
                <wp:extent cx="2071370" cy="2108835"/>
                <wp:effectExtent l="0" t="0" r="24130" b="247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2108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BED" w:rsidRPr="00BA6AAE" w:rsidRDefault="002D2BED" w:rsidP="002D2BE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movie_review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</w:t>
                            </w:r>
                            <w:r w:rsidR="005453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id_Fk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movie_rating</w:t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movie_review_text</w:t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movie_review_date</w:t>
                            </w:r>
                            <w:r w:rsidR="00B91B2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3" style="position:absolute;margin-left:403.7pt;margin-top:16.65pt;width:163.1pt;height:166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" fillcolor="white [3201]" strokecolor="#f79646 [3209]" strokeweight="2pt">
                <v:stroke endcap="round"/>
                <v:textbox>
                  <w:txbxContent>
                    <w:p w:rsidR="002D2BED" w:rsidRPr="00BA6AAE" w:rsidRDefault="002D2BED" w:rsidP="002D2BE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</w:t>
                      </w:r>
                      <w:r w:rsidR="005453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id_Fk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user_id</w:t>
                      </w:r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movie_rating</w:t>
                      </w:r>
                      <w:proofErr w:type="spellEnd"/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movie_review_text</w:t>
                      </w:r>
                      <w:proofErr w:type="spellEnd"/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movie_review_date</w:t>
                      </w:r>
                      <w:proofErr w:type="spellEnd"/>
                      <w:r w:rsidR="00B91B2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2D2BED">
        <w:rPr>
          <w:rFonts w:ascii="Arial" w:hAnsi="Arial" w:cs="Arial"/>
          <w:sz w:val="24"/>
          <w:szCs w:val="24"/>
        </w:rPr>
        <w:t xml:space="preserve"> </w:t>
      </w:r>
      <w:r w:rsidR="002D2BED"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580DEE" wp14:editId="311B3ECD">
                <wp:simplePos x="0" y="0"/>
                <wp:positionH relativeFrom="column">
                  <wp:posOffset>501650</wp:posOffset>
                </wp:positionH>
                <wp:positionV relativeFrom="paragraph">
                  <wp:posOffset>221615</wp:posOffset>
                </wp:positionV>
                <wp:extent cx="2071370" cy="1654175"/>
                <wp:effectExtent l="0" t="0" r="24130" b="222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654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2BED" w:rsidRPr="00BA6AAE" w:rsidRDefault="002D2BED" w:rsidP="002D2BE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movie_release_dt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4" style="position:absolute;margin-left:39.5pt;margin-top:17.45pt;width:163.1pt;height:130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" fillcolor="white [3201]" strokecolor="#f79646 [3209]" strokeweight="2pt">
                <v:stroke endcap="round"/>
                <v:textbox>
                  <w:txbxContent>
                    <w:p w:rsidR="002D2BED" w:rsidRPr="00BA6AAE" w:rsidRDefault="002D2BED" w:rsidP="002D2BE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D2BED" w:rsidRPr="00E17F15">
        <w:rPr>
          <w:rFonts w:ascii="Arial" w:hAnsi="Arial" w:cs="Arial"/>
          <w:sz w:val="24"/>
          <w:szCs w:val="24"/>
        </w:rPr>
        <w:t xml:space="preserve">       </w:t>
      </w:r>
      <w:r w:rsidR="002D2BED">
        <w:rPr>
          <w:rFonts w:ascii="Arial" w:hAnsi="Arial" w:cs="Arial"/>
          <w:sz w:val="24"/>
          <w:szCs w:val="24"/>
        </w:rPr>
        <w:t xml:space="preserve">     </w:t>
      </w:r>
      <w:r w:rsidR="00B91B20">
        <w:rPr>
          <w:rFonts w:ascii="Arial" w:hAnsi="Arial" w:cs="Arial"/>
          <w:sz w:val="24"/>
          <w:szCs w:val="24"/>
        </w:rPr>
        <w:t xml:space="preserve"> </w:t>
      </w:r>
      <w:r w:rsidR="002D2BED" w:rsidRPr="00E17F15">
        <w:rPr>
          <w:rFonts w:ascii="Arial" w:hAnsi="Arial" w:cs="Arial"/>
          <w:sz w:val="24"/>
          <w:szCs w:val="24"/>
        </w:rPr>
        <w:t xml:space="preserve">Parent Table Name: </w:t>
      </w:r>
      <w:r w:rsidR="002D2BED" w:rsidRPr="00E17F15">
        <w:rPr>
          <w:rFonts w:ascii="Arial" w:hAnsi="Arial" w:cs="Arial"/>
          <w:sz w:val="24"/>
          <w:szCs w:val="24"/>
          <w:highlight w:val="yellow"/>
        </w:rPr>
        <w:t>Movie</w:t>
      </w:r>
      <w:r w:rsidR="002D2BED">
        <w:rPr>
          <w:rFonts w:ascii="Arial" w:hAnsi="Arial" w:cs="Arial"/>
          <w:sz w:val="24"/>
          <w:szCs w:val="24"/>
        </w:rPr>
        <w:t xml:space="preserve">                                                                </w:t>
      </w:r>
      <w:r w:rsidR="00B91B20">
        <w:rPr>
          <w:rFonts w:ascii="Arial" w:hAnsi="Arial" w:cs="Arial"/>
          <w:sz w:val="24"/>
          <w:szCs w:val="24"/>
        </w:rPr>
        <w:t xml:space="preserve">   Child</w:t>
      </w:r>
      <w:r w:rsidR="002D2BED" w:rsidRPr="00E17F15">
        <w:rPr>
          <w:rFonts w:ascii="Arial" w:hAnsi="Arial" w:cs="Arial"/>
          <w:sz w:val="24"/>
          <w:szCs w:val="24"/>
        </w:rPr>
        <w:t xml:space="preserve"> Table Name: </w:t>
      </w:r>
      <w:r w:rsidR="002D2BED" w:rsidRPr="002D2BED">
        <w:rPr>
          <w:rFonts w:ascii="Arial" w:hAnsi="Arial" w:cs="Arial"/>
          <w:sz w:val="24"/>
          <w:szCs w:val="24"/>
          <w:highlight w:val="yellow"/>
        </w:rPr>
        <w:t>Review</w:t>
      </w:r>
      <w:r w:rsidR="002D2BED">
        <w:rPr>
          <w:rFonts w:ascii="Arial" w:hAnsi="Arial" w:cs="Arial"/>
          <w:sz w:val="24"/>
          <w:szCs w:val="24"/>
        </w:rPr>
        <w:tab/>
      </w:r>
      <w:r w:rsidR="002D2BED">
        <w:rPr>
          <w:rFonts w:ascii="Arial" w:hAnsi="Arial" w:cs="Arial"/>
          <w:sz w:val="24"/>
          <w:szCs w:val="24"/>
        </w:rPr>
        <w:br/>
      </w:r>
      <w:r w:rsidR="002D2BED">
        <w:rPr>
          <w:rFonts w:ascii="Arial" w:hAnsi="Arial" w:cs="Arial"/>
          <w:sz w:val="24"/>
          <w:szCs w:val="24"/>
        </w:rPr>
        <w:br/>
      </w:r>
      <w:r w:rsidR="002D2BED">
        <w:rPr>
          <w:rFonts w:ascii="Arial" w:hAnsi="Arial" w:cs="Arial"/>
          <w:sz w:val="24"/>
          <w:szCs w:val="24"/>
        </w:rPr>
        <w:br/>
      </w:r>
      <w:r w:rsidR="002D2BED">
        <w:rPr>
          <w:rFonts w:ascii="Arial" w:hAnsi="Arial" w:cs="Arial"/>
          <w:sz w:val="24"/>
          <w:szCs w:val="24"/>
        </w:rPr>
        <w:br/>
      </w:r>
    </w:p>
    <w:p w:rsidR="002D2BED" w:rsidRPr="002D2BED" w:rsidRDefault="00B91B20" w:rsidP="002D2BED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45020E" wp14:editId="5B6CCD25">
                <wp:simplePos x="0" y="0"/>
                <wp:positionH relativeFrom="column">
                  <wp:posOffset>3176766</wp:posOffset>
                </wp:positionH>
                <wp:positionV relativeFrom="paragraph">
                  <wp:posOffset>79463</wp:posOffset>
                </wp:positionV>
                <wp:extent cx="2056078" cy="1955653"/>
                <wp:effectExtent l="0" t="76200" r="1905" b="2603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6078" cy="1955653"/>
                        </a:xfrm>
                        <a:prstGeom prst="bentConnector3">
                          <a:avLst>
                            <a:gd name="adj1" fmla="val 7003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33" o:spid="_x0000_s1026" type="#_x0000_t34" style="position:absolute;margin-left:250.15pt;margin-top:6.25pt;width:161.9pt;height:154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" adj="15128" strokecolor="#4f81bd [3204]" strokeweight=".5pt">
                <v:stroke endarrow="open" endcap="round"/>
              </v:shape>
            </w:pict>
          </mc:Fallback>
        </mc:AlternateContent>
      </w:r>
    </w:p>
    <w:p w:rsidR="00BA6AAE" w:rsidRPr="002D2BED" w:rsidRDefault="00BA6AAE" w:rsidP="002D2BED">
      <w:pPr>
        <w:tabs>
          <w:tab w:val="left" w:pos="8449"/>
        </w:tabs>
        <w:ind w:left="360"/>
        <w:rPr>
          <w:rFonts w:ascii="Arial" w:hAnsi="Arial" w:cs="Arial"/>
          <w:sz w:val="24"/>
        </w:rPr>
      </w:pPr>
      <w:r w:rsidRPr="002D2BED">
        <w:rPr>
          <w:rFonts w:ascii="Arial" w:hAnsi="Arial" w:cs="Arial"/>
          <w:sz w:val="24"/>
          <w:szCs w:val="24"/>
        </w:rPr>
        <w:br/>
      </w:r>
    </w:p>
    <w:p w:rsidR="00BA6AAE" w:rsidRPr="00BA6AAE" w:rsidRDefault="00BA6AAE" w:rsidP="006B78F8">
      <w:pPr>
        <w:tabs>
          <w:tab w:val="left" w:pos="8449"/>
        </w:tabs>
        <w:rPr>
          <w:rFonts w:ascii="Arial" w:hAnsi="Arial" w:cs="Arial"/>
          <w:sz w:val="24"/>
        </w:rPr>
      </w:pPr>
    </w:p>
    <w:p w:rsidR="006B78F8" w:rsidRDefault="006B78F8" w:rsidP="006B78F8">
      <w:pPr>
        <w:tabs>
          <w:tab w:val="left" w:pos="8449"/>
        </w:tabs>
      </w:pPr>
    </w:p>
    <w:p w:rsidR="00B91B20" w:rsidRDefault="00B91B20" w:rsidP="006B78F8">
      <w:pPr>
        <w:tabs>
          <w:tab w:val="left" w:pos="8449"/>
        </w:tabs>
        <w:rPr>
          <w:rFonts w:ascii="Arial" w:hAnsi="Arial" w:cs="Arial"/>
          <w:sz w:val="24"/>
          <w:szCs w:val="24"/>
        </w:rPr>
      </w:pPr>
    </w:p>
    <w:p w:rsidR="00B91B20" w:rsidRPr="00B91B20" w:rsidRDefault="00B91B20" w:rsidP="00B91B20">
      <w:pPr>
        <w:tabs>
          <w:tab w:val="left" w:pos="8449"/>
        </w:tabs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1DF3B0" wp14:editId="2B1A63C8">
                <wp:simplePos x="0" y="0"/>
                <wp:positionH relativeFrom="column">
                  <wp:posOffset>2288540</wp:posOffset>
                </wp:positionH>
                <wp:positionV relativeFrom="paragraph">
                  <wp:posOffset>200660</wp:posOffset>
                </wp:positionV>
                <wp:extent cx="2071370" cy="1151890"/>
                <wp:effectExtent l="0" t="0" r="24130" b="101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151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B20" w:rsidRPr="00BA6AAE" w:rsidRDefault="00B91B20" w:rsidP="00B91B2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email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35" style="position:absolute;margin-left:180.2pt;margin-top:15.8pt;width:163.1pt;height:90.7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" fillcolor="white [3201]" strokecolor="#f79646 [3209]" strokeweight="2pt">
                <v:stroke endcap="round"/>
                <v:textbox>
                  <w:txbxContent>
                    <w:p w:rsidR="00B91B20" w:rsidRPr="00BA6AAE" w:rsidRDefault="00B91B20" w:rsidP="00B91B20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name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  <w:t>email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</w:t>
      </w:r>
      <w:r w:rsidR="00F05208">
        <w:rPr>
          <w:rFonts w:ascii="Arial" w:hAnsi="Arial" w:cs="Arial"/>
          <w:sz w:val="24"/>
          <w:szCs w:val="24"/>
        </w:rPr>
        <w:t xml:space="preserve">Parent </w:t>
      </w:r>
      <w:r w:rsidRPr="00E17F15">
        <w:rPr>
          <w:rFonts w:ascii="Arial" w:hAnsi="Arial" w:cs="Arial"/>
          <w:sz w:val="24"/>
          <w:szCs w:val="24"/>
        </w:rPr>
        <w:t xml:space="preserve">Table Name: </w:t>
      </w:r>
      <w:r w:rsidRPr="00586A0F">
        <w:rPr>
          <w:rFonts w:ascii="Arial" w:hAnsi="Arial" w:cs="Arial"/>
          <w:sz w:val="24"/>
          <w:szCs w:val="24"/>
          <w:highlight w:val="yellow"/>
        </w:rPr>
        <w:t>User</w:t>
      </w:r>
    </w:p>
    <w:p w:rsidR="00BA6AAE" w:rsidRDefault="00B91B20">
      <w:pPr>
        <w:tabs>
          <w:tab w:val="left" w:pos="8449"/>
        </w:tabs>
      </w:pPr>
      <w:r>
        <w:tab/>
      </w:r>
    </w:p>
    <w:p w:rsidR="00B91B20" w:rsidRDefault="00B91B20">
      <w:pPr>
        <w:tabs>
          <w:tab w:val="left" w:pos="8449"/>
        </w:tabs>
      </w:pPr>
    </w:p>
    <w:p w:rsidR="00B91B20" w:rsidRDefault="00B91B20">
      <w:pPr>
        <w:tabs>
          <w:tab w:val="left" w:pos="8449"/>
        </w:tabs>
      </w:pPr>
    </w:p>
    <w:p w:rsidR="00B91B20" w:rsidRDefault="00B91B20">
      <w:pPr>
        <w:tabs>
          <w:tab w:val="left" w:pos="8449"/>
        </w:tabs>
      </w:pPr>
    </w:p>
    <w:p w:rsidR="00B91B20" w:rsidRDefault="00B91B20">
      <w:pPr>
        <w:tabs>
          <w:tab w:val="left" w:pos="8449"/>
        </w:tabs>
      </w:pPr>
    </w:p>
    <w:p w:rsidR="00B91B20" w:rsidRDefault="00B91B20">
      <w:pPr>
        <w:tabs>
          <w:tab w:val="left" w:pos="8449"/>
        </w:tabs>
      </w:pPr>
    </w:p>
    <w:p w:rsidR="00175FA4" w:rsidRPr="00586A0F" w:rsidRDefault="00B91B20" w:rsidP="00F0520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86A0F">
        <w:rPr>
          <w:rFonts w:ascii="Arial" w:hAnsi="Arial" w:cs="Arial"/>
          <w:sz w:val="24"/>
          <w:szCs w:val="24"/>
        </w:rPr>
        <w:t>Movie -- &gt; Many-to-Many relationship between movie and artist via artist_role</w:t>
      </w:r>
      <w:r w:rsidR="00586A0F">
        <w:rPr>
          <w:rFonts w:ascii="Arial" w:hAnsi="Arial" w:cs="Arial"/>
          <w:sz w:val="24"/>
          <w:szCs w:val="24"/>
        </w:rPr>
        <w:t>_movie</w:t>
      </w:r>
      <w:r w:rsidR="00586A0F" w:rsidRPr="00586A0F">
        <w:rPr>
          <w:rFonts w:ascii="Arial" w:hAnsi="Arial" w:cs="Arial"/>
          <w:sz w:val="24"/>
          <w:szCs w:val="24"/>
        </w:rPr>
        <w:t xml:space="preserve">                                    </w:t>
      </w:r>
      <w:r w:rsidR="00586A0F" w:rsidRPr="00586A0F">
        <w:rPr>
          <w:rFonts w:ascii="Arial" w:hAnsi="Arial" w:cs="Arial"/>
          <w:sz w:val="24"/>
          <w:szCs w:val="24"/>
        </w:rPr>
        <w:br/>
      </w:r>
      <w:r w:rsidR="00586A0F">
        <w:t xml:space="preserve">  </w:t>
      </w:r>
      <w:r w:rsidR="00F05208" w:rsidRPr="00F05208">
        <w:rPr>
          <w:noProof/>
        </w:rPr>
        <w:drawing>
          <wp:inline distT="0" distB="0" distL="0" distR="0" wp14:anchorId="08330EA2" wp14:editId="29C50D7B">
            <wp:extent cx="5181866" cy="38927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0F" w:rsidRDefault="00586A0F" w:rsidP="00586A0F">
      <w:pPr>
        <w:tabs>
          <w:tab w:val="left" w:pos="11695"/>
        </w:tabs>
      </w:pPr>
    </w:p>
    <w:p w:rsidR="00F24298" w:rsidRPr="00F24298" w:rsidRDefault="00586A0F" w:rsidP="00F24298">
      <w:pPr>
        <w:pStyle w:val="ListParagraph"/>
        <w:numPr>
          <w:ilvl w:val="0"/>
          <w:numId w:val="1"/>
        </w:numPr>
        <w:tabs>
          <w:tab w:val="left" w:pos="11695"/>
        </w:tabs>
        <w:rPr>
          <w:rFonts w:ascii="Arial" w:hAnsi="Arial" w:cs="Arial"/>
          <w:sz w:val="24"/>
          <w:szCs w:val="24"/>
        </w:rPr>
      </w:pPr>
      <w:r w:rsidRPr="00F24298">
        <w:rPr>
          <w:rFonts w:ascii="Arial" w:hAnsi="Arial" w:cs="Arial"/>
          <w:sz w:val="24"/>
          <w:szCs w:val="24"/>
        </w:rPr>
        <w:t>Artist -- &gt; Many-to-Many relationship between skill and artist via artist_</w:t>
      </w:r>
      <w:r w:rsidR="00F24298" w:rsidRPr="00F24298">
        <w:rPr>
          <w:rFonts w:ascii="Arial" w:hAnsi="Arial" w:cs="Arial"/>
          <w:sz w:val="24"/>
          <w:szCs w:val="24"/>
        </w:rPr>
        <w:t>skill</w:t>
      </w:r>
    </w:p>
    <w:p w:rsidR="00586A0F" w:rsidRDefault="00586A0F" w:rsidP="004662FD">
      <w:pPr>
        <w:tabs>
          <w:tab w:val="left" w:pos="11695"/>
        </w:tabs>
      </w:pPr>
      <w:r w:rsidRPr="004662FD">
        <w:rPr>
          <w:rFonts w:ascii="Arial" w:hAnsi="Arial" w:cs="Arial"/>
          <w:sz w:val="24"/>
          <w:szCs w:val="24"/>
        </w:rPr>
        <w:t xml:space="preserve">                          </w:t>
      </w:r>
    </w:p>
    <w:p w:rsidR="00F24298" w:rsidRDefault="00F24298" w:rsidP="00F24298">
      <w:pPr>
        <w:tabs>
          <w:tab w:val="center" w:pos="6526"/>
        </w:tabs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D61DC6" wp14:editId="11412B3F">
                <wp:simplePos x="0" y="0"/>
                <wp:positionH relativeFrom="column">
                  <wp:posOffset>1236969</wp:posOffset>
                </wp:positionH>
                <wp:positionV relativeFrom="paragraph">
                  <wp:posOffset>459941</wp:posOffset>
                </wp:positionV>
                <wp:extent cx="1104680" cy="2748485"/>
                <wp:effectExtent l="0" t="0" r="57785" b="109220"/>
                <wp:wrapNone/>
                <wp:docPr id="68" name="Elb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680" cy="2748485"/>
                        </a:xfrm>
                        <a:prstGeom prst="bentConnector3">
                          <a:avLst>
                            <a:gd name="adj1" fmla="val 6529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68" o:spid="_x0000_s1026" type="#_x0000_t34" style="position:absolute;margin-left:97.4pt;margin-top:36.2pt;width:87pt;height:216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" adj="14103" strokecolor="#4f81bd [3204]" strokeweight=".5pt">
                <v:stroke endarrow="open" endcap="round"/>
              </v:shape>
            </w:pict>
          </mc:Fallback>
        </mc:AlternateContent>
      </w: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24BC19" wp14:editId="7850C500">
                <wp:simplePos x="0" y="0"/>
                <wp:positionH relativeFrom="column">
                  <wp:posOffset>348615</wp:posOffset>
                </wp:positionH>
                <wp:positionV relativeFrom="paragraph">
                  <wp:posOffset>316865</wp:posOffset>
                </wp:positionV>
                <wp:extent cx="1458595" cy="1326515"/>
                <wp:effectExtent l="0" t="0" r="27305" b="2603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595" cy="1326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298" w:rsidRPr="00BA6AAE" w:rsidRDefault="00F24298" w:rsidP="00F2429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dob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bio</w:t>
                            </w:r>
                          </w:p>
                          <w:p w:rsidR="00F24298" w:rsidRPr="00BA6AAE" w:rsidRDefault="00F24298" w:rsidP="00F2429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36" style="position:absolute;margin-left:27.45pt;margin-top:24.95pt;width:114.85pt;height:104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" fillcolor="white [3201]" strokecolor="#f79646 [3209]" strokeweight="2pt">
                <v:stroke endcap="round"/>
                <v:textbox>
                  <w:txbxContent>
                    <w:p w:rsidR="00F24298" w:rsidRPr="00BA6AAE" w:rsidRDefault="00F24298" w:rsidP="00F2429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name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dob</w:t>
                      </w:r>
                      <w:proofErr w:type="gram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bio</w:t>
                      </w:r>
                    </w:p>
                    <w:p w:rsidR="00F24298" w:rsidRPr="00BA6AAE" w:rsidRDefault="00F24298" w:rsidP="00F2429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A27A80" wp14:editId="6D4250BF">
                <wp:simplePos x="0" y="0"/>
                <wp:positionH relativeFrom="column">
                  <wp:posOffset>4240530</wp:posOffset>
                </wp:positionH>
                <wp:positionV relativeFrom="paragraph">
                  <wp:posOffset>342265</wp:posOffset>
                </wp:positionV>
                <wp:extent cx="2071370" cy="1326515"/>
                <wp:effectExtent l="0" t="0" r="24130" b="260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326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298" w:rsidRPr="00BA6AAE" w:rsidRDefault="00F24298" w:rsidP="00F2429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skill_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skill_name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6" o:spid="_x0000_s1037" style="position:absolute;margin-left:333.9pt;margin-top:26.95pt;width:163.1pt;height:104.4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" fillcolor="white [3201]" strokecolor="#f79646 [3209]" strokeweight="2pt">
                <v:stroke endcap="round"/>
                <v:textbox>
                  <w:txbxContent>
                    <w:p w:rsidR="00F24298" w:rsidRPr="00BA6AAE" w:rsidRDefault="00F24298" w:rsidP="00F2429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skill_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skill_name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Parent </w:t>
      </w:r>
      <w:r w:rsidRPr="00E17F15">
        <w:rPr>
          <w:rFonts w:ascii="Arial" w:hAnsi="Arial" w:cs="Arial"/>
          <w:sz w:val="24"/>
          <w:szCs w:val="24"/>
        </w:rPr>
        <w:t xml:space="preserve">Table Name: </w:t>
      </w:r>
      <w:r w:rsidRPr="00175FA4">
        <w:rPr>
          <w:rFonts w:ascii="Arial" w:hAnsi="Arial" w:cs="Arial"/>
          <w:sz w:val="24"/>
          <w:szCs w:val="24"/>
          <w:highlight w:val="yellow"/>
        </w:rPr>
        <w:t>Artist</w:t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  <w:t xml:space="preserve">                                         Child </w:t>
      </w:r>
      <w:r w:rsidRPr="00E17F15">
        <w:rPr>
          <w:rFonts w:ascii="Arial" w:hAnsi="Arial" w:cs="Arial"/>
          <w:sz w:val="24"/>
          <w:szCs w:val="24"/>
        </w:rPr>
        <w:t xml:space="preserve">Table Name: </w:t>
      </w:r>
      <w:r w:rsidRPr="00F24298">
        <w:rPr>
          <w:rFonts w:ascii="Arial" w:hAnsi="Arial" w:cs="Arial"/>
          <w:sz w:val="24"/>
          <w:szCs w:val="24"/>
          <w:highlight w:val="yellow"/>
        </w:rPr>
        <w:t>Skill</w:t>
      </w:r>
      <w:r>
        <w:rPr>
          <w:rFonts w:ascii="Arial" w:hAnsi="Arial" w:cs="Arial"/>
          <w:sz w:val="24"/>
          <w:szCs w:val="24"/>
        </w:rPr>
        <w:br/>
        <w:t xml:space="preserve">        </w:t>
      </w:r>
      <w:r>
        <w:rPr>
          <w:rFonts w:ascii="Arial" w:hAnsi="Arial" w:cs="Arial"/>
          <w:sz w:val="24"/>
          <w:szCs w:val="24"/>
        </w:rPr>
        <w:br/>
      </w:r>
    </w:p>
    <w:p w:rsidR="00F24298" w:rsidRDefault="00F24298" w:rsidP="00F24298">
      <w:pPr>
        <w:tabs>
          <w:tab w:val="left" w:pos="11695"/>
        </w:tabs>
        <w:ind w:left="43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1B0A2C" wp14:editId="6D61F04E">
                <wp:simplePos x="0" y="0"/>
                <wp:positionH relativeFrom="column">
                  <wp:posOffset>3435757</wp:posOffset>
                </wp:positionH>
                <wp:positionV relativeFrom="paragraph">
                  <wp:posOffset>147771</wp:posOffset>
                </wp:positionV>
                <wp:extent cx="914400" cy="2700916"/>
                <wp:effectExtent l="57150" t="0" r="19050" b="6159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270091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9" o:spid="_x0000_s1026" type="#_x0000_t32" style="position:absolute;margin-left:270.55pt;margin-top:11.65pt;width:1in;height:212.6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" strokecolor="#4f81bd [3204]" strokeweight=".5pt">
                <v:stroke endarrow="open" endcap="round"/>
              </v:shape>
            </w:pict>
          </mc:Fallback>
        </mc:AlternateContent>
      </w:r>
    </w:p>
    <w:p w:rsidR="00F24298" w:rsidRDefault="00F24298" w:rsidP="00F24298">
      <w:pPr>
        <w:tabs>
          <w:tab w:val="left" w:pos="11695"/>
        </w:tabs>
      </w:pPr>
    </w:p>
    <w:p w:rsidR="00F24298" w:rsidRDefault="00F24298" w:rsidP="00F24298">
      <w:pPr>
        <w:tabs>
          <w:tab w:val="left" w:pos="11695"/>
        </w:tabs>
        <w:ind w:left="4320"/>
      </w:pPr>
    </w:p>
    <w:p w:rsidR="00F24298" w:rsidRDefault="00F24298" w:rsidP="00F24298">
      <w:pPr>
        <w:tabs>
          <w:tab w:val="left" w:pos="11695"/>
        </w:tabs>
        <w:ind w:left="4320"/>
      </w:pPr>
    </w:p>
    <w:p w:rsidR="00F24298" w:rsidRDefault="00F24298" w:rsidP="00F24298">
      <w:pPr>
        <w:tabs>
          <w:tab w:val="left" w:pos="11695"/>
        </w:tabs>
        <w:ind w:left="4320"/>
      </w:pPr>
    </w:p>
    <w:p w:rsidR="00F24298" w:rsidRDefault="00F24298" w:rsidP="00F24298">
      <w:pPr>
        <w:tabs>
          <w:tab w:val="left" w:pos="11695"/>
        </w:tabs>
        <w:ind w:left="4320"/>
      </w:pPr>
    </w:p>
    <w:p w:rsidR="00175FA4" w:rsidRDefault="00F24298" w:rsidP="00F24298">
      <w:pPr>
        <w:tabs>
          <w:tab w:val="left" w:pos="11695"/>
        </w:tabs>
      </w:pPr>
      <w:r>
        <w:rPr>
          <w:rFonts w:ascii="Arial" w:hAnsi="Arial" w:cs="Arial"/>
          <w:sz w:val="24"/>
          <w:szCs w:val="24"/>
        </w:rPr>
        <w:t xml:space="preserve">                                                    Child </w:t>
      </w:r>
      <w:r w:rsidRPr="00E17F15">
        <w:rPr>
          <w:rFonts w:ascii="Arial" w:hAnsi="Arial" w:cs="Arial"/>
          <w:sz w:val="24"/>
          <w:szCs w:val="24"/>
        </w:rPr>
        <w:t xml:space="preserve">Table Name: </w:t>
      </w:r>
      <w:r w:rsidRPr="00F24298">
        <w:rPr>
          <w:rFonts w:ascii="Arial" w:hAnsi="Arial" w:cs="Arial"/>
          <w:sz w:val="24"/>
          <w:szCs w:val="24"/>
          <w:highlight w:val="yellow"/>
        </w:rPr>
        <w:t>Artist_skill</w:t>
      </w:r>
    </w:p>
    <w:p w:rsidR="00175FA4" w:rsidRDefault="00F24298" w:rsidP="005A51B5">
      <w:pPr>
        <w:tabs>
          <w:tab w:val="left" w:pos="11695"/>
        </w:tabs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4CD49F" wp14:editId="5B85D45E">
                <wp:simplePos x="0" y="0"/>
                <wp:positionH relativeFrom="column">
                  <wp:posOffset>2204085</wp:posOffset>
                </wp:positionH>
                <wp:positionV relativeFrom="paragraph">
                  <wp:posOffset>23495</wp:posOffset>
                </wp:positionV>
                <wp:extent cx="2071370" cy="1326515"/>
                <wp:effectExtent l="0" t="0" r="24130" b="260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326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298" w:rsidRDefault="00F24298" w:rsidP="00F2429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Artist_id_Fk</w:t>
                            </w:r>
                          </w:p>
                          <w:p w:rsidR="00F24298" w:rsidRPr="00BA6AAE" w:rsidRDefault="00F24298" w:rsidP="00F2429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artist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skill_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id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_F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7" o:spid="_x0000_s1038" style="position:absolute;margin-left:173.55pt;margin-top:1.85pt;width:163.1pt;height:104.4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" fillcolor="white [3201]" strokecolor="#f79646 [3209]" strokeweight="2pt">
                <v:stroke endcap="round"/>
                <v:textbox>
                  <w:txbxContent>
                    <w:p w:rsidR="00F24298" w:rsidRDefault="00F24298" w:rsidP="00F2429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Artist_id_Fk</w:t>
                      </w:r>
                      <w:proofErr w:type="spellEnd"/>
                    </w:p>
                    <w:p w:rsidR="00F24298" w:rsidRPr="00BA6AAE" w:rsidRDefault="00F24298" w:rsidP="00F2429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artist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skill_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id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_F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24298" w:rsidRDefault="00F24298" w:rsidP="005A51B5">
      <w:pPr>
        <w:tabs>
          <w:tab w:val="left" w:pos="11695"/>
        </w:tabs>
      </w:pPr>
    </w:p>
    <w:p w:rsidR="00F24298" w:rsidRDefault="00F24298" w:rsidP="005A51B5">
      <w:pPr>
        <w:tabs>
          <w:tab w:val="left" w:pos="11695"/>
        </w:tabs>
      </w:pPr>
    </w:p>
    <w:p w:rsidR="00F24298" w:rsidRDefault="00F24298" w:rsidP="005A51B5">
      <w:pPr>
        <w:tabs>
          <w:tab w:val="left" w:pos="11695"/>
        </w:tabs>
      </w:pPr>
    </w:p>
    <w:p w:rsidR="00F24298" w:rsidRDefault="00F24298" w:rsidP="005A51B5">
      <w:pPr>
        <w:tabs>
          <w:tab w:val="left" w:pos="11695"/>
        </w:tabs>
      </w:pPr>
    </w:p>
    <w:p w:rsidR="00F24298" w:rsidRDefault="00F24298" w:rsidP="005A51B5">
      <w:pPr>
        <w:tabs>
          <w:tab w:val="left" w:pos="11695"/>
        </w:tabs>
      </w:pPr>
    </w:p>
    <w:p w:rsidR="004662FD" w:rsidRDefault="004662FD" w:rsidP="004662FD">
      <w:pPr>
        <w:pStyle w:val="ListParagraph"/>
        <w:numPr>
          <w:ilvl w:val="0"/>
          <w:numId w:val="1"/>
        </w:numPr>
        <w:tabs>
          <w:tab w:val="left" w:pos="1169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</w:t>
      </w:r>
      <w:r w:rsidRPr="004662FD">
        <w:rPr>
          <w:rFonts w:ascii="Arial" w:hAnsi="Arial" w:cs="Arial"/>
          <w:sz w:val="24"/>
          <w:szCs w:val="24"/>
        </w:rPr>
        <w:t xml:space="preserve"> -- &gt; </w:t>
      </w:r>
      <w:r w:rsidR="00F05208">
        <w:rPr>
          <w:rFonts w:ascii="Arial" w:hAnsi="Arial" w:cs="Arial"/>
          <w:sz w:val="24"/>
          <w:szCs w:val="24"/>
        </w:rPr>
        <w:t>Many</w:t>
      </w:r>
      <w:r w:rsidRPr="004662FD">
        <w:rPr>
          <w:rFonts w:ascii="Arial" w:hAnsi="Arial" w:cs="Arial"/>
          <w:sz w:val="24"/>
          <w:szCs w:val="24"/>
        </w:rPr>
        <w:t xml:space="preserve">-to-Many relationship between </w:t>
      </w:r>
      <w:r w:rsidR="00F05208">
        <w:rPr>
          <w:rFonts w:ascii="Arial" w:hAnsi="Arial" w:cs="Arial"/>
          <w:sz w:val="24"/>
          <w:szCs w:val="24"/>
        </w:rPr>
        <w:t>user</w:t>
      </w:r>
      <w:r w:rsidRPr="004662FD">
        <w:rPr>
          <w:rFonts w:ascii="Arial" w:hAnsi="Arial" w:cs="Arial"/>
          <w:sz w:val="24"/>
          <w:szCs w:val="24"/>
        </w:rPr>
        <w:t xml:space="preserve"> and </w:t>
      </w:r>
      <w:r w:rsidR="00F05208">
        <w:rPr>
          <w:rFonts w:ascii="Arial" w:hAnsi="Arial" w:cs="Arial"/>
          <w:sz w:val="24"/>
          <w:szCs w:val="24"/>
        </w:rPr>
        <w:t>review</w:t>
      </w:r>
    </w:p>
    <w:p w:rsidR="00F05208" w:rsidRPr="004662FD" w:rsidRDefault="00F05208" w:rsidP="00F05208">
      <w:pPr>
        <w:pStyle w:val="ListParagraph"/>
        <w:tabs>
          <w:tab w:val="left" w:pos="11695"/>
        </w:tabs>
        <w:rPr>
          <w:rFonts w:ascii="Arial" w:hAnsi="Arial" w:cs="Arial"/>
          <w:sz w:val="24"/>
          <w:szCs w:val="24"/>
        </w:rPr>
      </w:pPr>
    </w:p>
    <w:p w:rsidR="004662FD" w:rsidRDefault="00F05208" w:rsidP="00F05208">
      <w:pPr>
        <w:tabs>
          <w:tab w:val="left" w:pos="6992"/>
          <w:tab w:val="left" w:pos="11695"/>
        </w:tabs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5B217A" wp14:editId="4D1FEF34">
                <wp:simplePos x="0" y="0"/>
                <wp:positionH relativeFrom="column">
                  <wp:posOffset>457200</wp:posOffset>
                </wp:positionH>
                <wp:positionV relativeFrom="paragraph">
                  <wp:posOffset>261620</wp:posOffset>
                </wp:positionV>
                <wp:extent cx="2071370" cy="1738630"/>
                <wp:effectExtent l="0" t="0" r="24130" b="1397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738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208" w:rsidRPr="00BA6AAE" w:rsidRDefault="00F05208" w:rsidP="00F0520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movie_title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movie_release_dt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movie_duration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5" o:spid="_x0000_s1039" style="position:absolute;margin-left:36pt;margin-top:20.6pt;width:163.1pt;height:136.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" fillcolor="white [3201]" strokecolor="#f79646 [3209]" strokeweight="2pt">
                <v:stroke endcap="round"/>
                <v:textbox>
                  <w:txbxContent>
                    <w:p w:rsidR="00F05208" w:rsidRPr="00BA6AAE" w:rsidRDefault="00F05208" w:rsidP="00F0520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movie_title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movie_release_dt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movie_duration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_description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E110AF" wp14:editId="4449EBF5">
                <wp:simplePos x="0" y="0"/>
                <wp:positionH relativeFrom="column">
                  <wp:posOffset>4359275</wp:posOffset>
                </wp:positionH>
                <wp:positionV relativeFrom="paragraph">
                  <wp:posOffset>257810</wp:posOffset>
                </wp:positionV>
                <wp:extent cx="2071370" cy="2108835"/>
                <wp:effectExtent l="0" t="0" r="24130" b="2476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2108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208" w:rsidRPr="00BA6AAE" w:rsidRDefault="00F05208" w:rsidP="00F0520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movie_review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id_Fk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user_id_Fk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movie_rating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movie_review_text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movie_review_date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2" o:spid="_x0000_s1040" style="position:absolute;margin-left:343.25pt;margin-top:20.3pt;width:163.1pt;height:166.0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" fillcolor="white [3201]" strokecolor="#f79646 [3209]" strokeweight="2pt">
                <v:stroke endcap="round"/>
                <v:textbox>
                  <w:txbxContent>
                    <w:p w:rsidR="00F05208" w:rsidRPr="00BA6AAE" w:rsidRDefault="00F05208" w:rsidP="00F0520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id_Fk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user_id_Fk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movie_rating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movie_review_text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movie_review_date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Parent </w:t>
      </w:r>
      <w:r w:rsidRPr="00E17F15">
        <w:rPr>
          <w:rFonts w:ascii="Arial" w:hAnsi="Arial" w:cs="Arial"/>
          <w:sz w:val="24"/>
          <w:szCs w:val="24"/>
        </w:rPr>
        <w:t xml:space="preserve">Table Name: </w:t>
      </w:r>
      <w:r w:rsidRPr="00F05208">
        <w:rPr>
          <w:rFonts w:ascii="Arial" w:hAnsi="Arial" w:cs="Arial"/>
          <w:sz w:val="24"/>
          <w:szCs w:val="24"/>
          <w:highlight w:val="yellow"/>
        </w:rPr>
        <w:t>Movie</w:t>
      </w:r>
      <w:r>
        <w:tab/>
      </w:r>
      <w:r>
        <w:rPr>
          <w:rFonts w:ascii="Arial" w:hAnsi="Arial" w:cs="Arial"/>
          <w:sz w:val="24"/>
          <w:szCs w:val="24"/>
        </w:rPr>
        <w:t>Child</w:t>
      </w:r>
      <w:r w:rsidRPr="00E17F15">
        <w:rPr>
          <w:rFonts w:ascii="Arial" w:hAnsi="Arial" w:cs="Arial"/>
          <w:sz w:val="24"/>
          <w:szCs w:val="24"/>
        </w:rPr>
        <w:t xml:space="preserve"> Table Name: </w:t>
      </w:r>
      <w:r w:rsidRPr="002D2BED">
        <w:rPr>
          <w:rFonts w:ascii="Arial" w:hAnsi="Arial" w:cs="Arial"/>
          <w:sz w:val="24"/>
          <w:szCs w:val="24"/>
          <w:highlight w:val="yellow"/>
        </w:rPr>
        <w:t>Review</w:t>
      </w:r>
      <w:r>
        <w:tab/>
      </w:r>
    </w:p>
    <w:p w:rsidR="00F24298" w:rsidRDefault="00F05208" w:rsidP="00F05208">
      <w:pPr>
        <w:tabs>
          <w:tab w:val="left" w:pos="11695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99695</wp:posOffset>
                </wp:positionV>
                <wp:extent cx="3028315" cy="348615"/>
                <wp:effectExtent l="0" t="0" r="38735" b="10858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315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6" o:spid="_x0000_s1026" type="#_x0000_t32" style="position:absolute;margin-left:111.95pt;margin-top:7.85pt;width:238.45pt;height:27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" strokecolor="#4f81bd [3204]" strokeweight=".5pt">
                <v:stroke endarrow="open" endcap="round"/>
              </v:shape>
            </w:pict>
          </mc:Fallback>
        </mc:AlternateContent>
      </w:r>
    </w:p>
    <w:p w:rsidR="00F24298" w:rsidRDefault="00F24298" w:rsidP="005A51B5">
      <w:pPr>
        <w:tabs>
          <w:tab w:val="left" w:pos="11695"/>
        </w:tabs>
      </w:pPr>
    </w:p>
    <w:p w:rsidR="00F05208" w:rsidRDefault="00F05208" w:rsidP="005A51B5">
      <w:pPr>
        <w:tabs>
          <w:tab w:val="left" w:pos="116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215900</wp:posOffset>
                </wp:positionV>
                <wp:extent cx="2012950" cy="1950085"/>
                <wp:effectExtent l="0" t="76200" r="6350" b="31115"/>
                <wp:wrapNone/>
                <wp:docPr id="77" name="Elb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950" cy="1950085"/>
                        </a:xfrm>
                        <a:prstGeom prst="bentConnector3">
                          <a:avLst>
                            <a:gd name="adj1" fmla="val 7074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77" o:spid="_x0000_s1026" type="#_x0000_t34" style="position:absolute;margin-left:193pt;margin-top:17pt;width:158.5pt;height:153.5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" adj="15281" strokecolor="#4f81bd [3204]" strokeweight=".5pt">
                <v:stroke endarrow="open" endcap="round"/>
              </v:shape>
            </w:pict>
          </mc:Fallback>
        </mc:AlternateContent>
      </w:r>
    </w:p>
    <w:p w:rsidR="00F05208" w:rsidRDefault="00F05208" w:rsidP="005A51B5">
      <w:pPr>
        <w:tabs>
          <w:tab w:val="left" w:pos="11695"/>
        </w:tabs>
      </w:pPr>
    </w:p>
    <w:p w:rsidR="00F05208" w:rsidRDefault="00F05208" w:rsidP="005A51B5">
      <w:pPr>
        <w:tabs>
          <w:tab w:val="left" w:pos="11695"/>
        </w:tabs>
      </w:pPr>
    </w:p>
    <w:p w:rsidR="00F05208" w:rsidRDefault="00F05208" w:rsidP="005A51B5">
      <w:pPr>
        <w:tabs>
          <w:tab w:val="left" w:pos="11695"/>
        </w:tabs>
      </w:pPr>
    </w:p>
    <w:p w:rsidR="00F05208" w:rsidRDefault="00F05208" w:rsidP="00F05208">
      <w:pPr>
        <w:tabs>
          <w:tab w:val="left" w:pos="10788"/>
        </w:tabs>
      </w:pPr>
      <w:r>
        <w:tab/>
      </w:r>
    </w:p>
    <w:p w:rsidR="00F05208" w:rsidRDefault="00F05208" w:rsidP="00F05208">
      <w:pPr>
        <w:tabs>
          <w:tab w:val="left" w:pos="10788"/>
        </w:tabs>
      </w:pPr>
    </w:p>
    <w:p w:rsidR="00F05208" w:rsidRDefault="00F05208" w:rsidP="00F05208">
      <w:pPr>
        <w:tabs>
          <w:tab w:val="left" w:pos="10788"/>
        </w:tabs>
        <w:rPr>
          <w:rFonts w:ascii="Arial" w:hAnsi="Arial" w:cs="Arial"/>
          <w:sz w:val="24"/>
          <w:szCs w:val="24"/>
        </w:rPr>
      </w:pPr>
      <w:r w:rsidRPr="00E17F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A333C9" wp14:editId="2106864E">
                <wp:simplePos x="0" y="0"/>
                <wp:positionH relativeFrom="column">
                  <wp:posOffset>1586865</wp:posOffset>
                </wp:positionH>
                <wp:positionV relativeFrom="paragraph">
                  <wp:posOffset>233045</wp:posOffset>
                </wp:positionV>
                <wp:extent cx="2071370" cy="1151890"/>
                <wp:effectExtent l="0" t="0" r="24130" b="1016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1151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208" w:rsidRPr="00BA6AAE" w:rsidRDefault="00F05208" w:rsidP="00F0520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_id_Pk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  <w:t>email</w:t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BA6AA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1" o:spid="_x0000_s1041" style="position:absolute;margin-left:124.95pt;margin-top:18.35pt;width:163.1pt;height:90.7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" fillcolor="white [3201]" strokecolor="#f79646 [3209]" strokeweight="2pt">
                <v:stroke endcap="round"/>
                <v:textbox>
                  <w:txbxContent>
                    <w:p w:rsidR="00F05208" w:rsidRPr="00BA6AAE" w:rsidRDefault="00F05208" w:rsidP="00F05208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_id_Pk</w:t>
                      </w:r>
                      <w:proofErr w:type="spellEnd"/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user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name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  <w:t>email</w:t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BA6AAE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</w:t>
      </w:r>
      <w:r w:rsidRPr="00E17F15">
        <w:rPr>
          <w:rFonts w:ascii="Arial" w:hAnsi="Arial" w:cs="Arial"/>
          <w:sz w:val="24"/>
          <w:szCs w:val="24"/>
        </w:rPr>
        <w:t xml:space="preserve">Parent Table Name: </w:t>
      </w:r>
      <w:r w:rsidRPr="00F05208">
        <w:rPr>
          <w:rFonts w:ascii="Arial" w:hAnsi="Arial" w:cs="Arial"/>
          <w:sz w:val="24"/>
          <w:szCs w:val="24"/>
          <w:highlight w:val="yellow"/>
        </w:rPr>
        <w:t>User</w:t>
      </w:r>
    </w:p>
    <w:p w:rsidR="00F05208" w:rsidRDefault="00F05208" w:rsidP="00F05208">
      <w:pPr>
        <w:tabs>
          <w:tab w:val="left" w:pos="909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</w:t>
      </w:r>
      <w:r>
        <w:rPr>
          <w:rFonts w:ascii="Arial" w:hAnsi="Arial" w:cs="Arial"/>
          <w:sz w:val="24"/>
          <w:szCs w:val="24"/>
        </w:rPr>
        <w:tab/>
      </w:r>
    </w:p>
    <w:p w:rsidR="00F05208" w:rsidRDefault="00F05208" w:rsidP="00F05208">
      <w:pPr>
        <w:tabs>
          <w:tab w:val="left" w:pos="9098"/>
        </w:tabs>
        <w:rPr>
          <w:rFonts w:ascii="Arial" w:hAnsi="Arial" w:cs="Arial"/>
          <w:sz w:val="24"/>
          <w:szCs w:val="24"/>
        </w:rPr>
      </w:pPr>
    </w:p>
    <w:p w:rsidR="00F05208" w:rsidRDefault="00F05208" w:rsidP="00F05208">
      <w:pPr>
        <w:tabs>
          <w:tab w:val="left" w:pos="9098"/>
        </w:tabs>
        <w:rPr>
          <w:rFonts w:ascii="Arial" w:hAnsi="Arial" w:cs="Arial"/>
          <w:sz w:val="24"/>
          <w:szCs w:val="24"/>
        </w:rPr>
      </w:pPr>
    </w:p>
    <w:p w:rsidR="00F05208" w:rsidRDefault="00F05208" w:rsidP="00F05208">
      <w:pPr>
        <w:tabs>
          <w:tab w:val="left" w:pos="9098"/>
        </w:tabs>
      </w:pPr>
    </w:p>
    <w:p w:rsidR="002D619B" w:rsidRDefault="002D619B" w:rsidP="00F05208">
      <w:pPr>
        <w:tabs>
          <w:tab w:val="left" w:pos="9098"/>
        </w:tabs>
      </w:pPr>
    </w:p>
    <w:p w:rsidR="002D619B" w:rsidRDefault="002D619B" w:rsidP="00F05208">
      <w:pPr>
        <w:tabs>
          <w:tab w:val="left" w:pos="9098"/>
        </w:tabs>
        <w:rPr>
          <w:rFonts w:ascii="Arial" w:hAnsi="Arial" w:cs="Arial"/>
          <w:b/>
          <w:sz w:val="24"/>
          <w:szCs w:val="24"/>
        </w:rPr>
      </w:pPr>
      <w:r w:rsidRPr="002D619B">
        <w:rPr>
          <w:rFonts w:ascii="Arial" w:hAnsi="Arial" w:cs="Arial"/>
          <w:b/>
          <w:sz w:val="24"/>
          <w:szCs w:val="24"/>
        </w:rPr>
        <w:t>Explanation :</w:t>
      </w:r>
    </w:p>
    <w:tbl>
      <w:tblPr>
        <w:tblW w:w="11072" w:type="dxa"/>
        <w:tblInd w:w="-20" w:type="dxa"/>
        <w:tblLook w:val="04A0" w:firstRow="1" w:lastRow="0" w:firstColumn="1" w:lastColumn="0" w:noHBand="0" w:noVBand="1"/>
      </w:tblPr>
      <w:tblGrid>
        <w:gridCol w:w="4920"/>
        <w:gridCol w:w="4140"/>
        <w:gridCol w:w="2012"/>
      </w:tblGrid>
      <w:tr w:rsidR="002D619B" w:rsidRPr="002D619B" w:rsidTr="00CE1804">
        <w:trPr>
          <w:trHeight w:val="310"/>
        </w:trPr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Requirements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Tables Used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Relationship</w:t>
            </w:r>
          </w:p>
        </w:tc>
      </w:tr>
      <w:tr w:rsidR="002D619B" w:rsidRPr="002D619B" w:rsidTr="00CE1804">
        <w:trPr>
          <w:trHeight w:val="620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Movie should have multiple media(Video or Image)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movie, media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One-to-Many</w:t>
            </w:r>
          </w:p>
        </w:tc>
      </w:tr>
      <w:tr w:rsidR="002D619B" w:rsidRPr="002D619B" w:rsidTr="00CE1804">
        <w:trPr>
          <w:trHeight w:val="310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Movie can belongs to multiple genre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movie,  genre tables, movie_genre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Many-to-Many</w:t>
            </w:r>
          </w:p>
        </w:tc>
      </w:tr>
      <w:tr w:rsidR="002D619B" w:rsidRPr="002D619B" w:rsidTr="00CE1804">
        <w:trPr>
          <w:trHeight w:val="620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Movie can have multiple reviews and Review can belongs to a user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movie, review, user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Many-to-Many</w:t>
            </w:r>
          </w:p>
        </w:tc>
      </w:tr>
      <w:tr w:rsidR="002D619B" w:rsidRPr="002D619B" w:rsidTr="00CE1804">
        <w:trPr>
          <w:trHeight w:val="310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Artist can have multiple skills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skill, artist, artist_skill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Many-to-Many</w:t>
            </w:r>
          </w:p>
        </w:tc>
      </w:tr>
      <w:tr w:rsidR="002D619B" w:rsidRPr="002D619B" w:rsidTr="00CE1804">
        <w:trPr>
          <w:trHeight w:val="620"/>
        </w:trPr>
        <w:tc>
          <w:tcPr>
            <w:tcW w:w="4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Artist can perform multiple role in a single film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movie, artist, artist_role_movie 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619B" w:rsidRPr="002D619B" w:rsidRDefault="002D619B" w:rsidP="002D619B">
            <w:pP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D619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Many-to-Many</w:t>
            </w:r>
          </w:p>
        </w:tc>
      </w:tr>
    </w:tbl>
    <w:p w:rsidR="002D619B" w:rsidRDefault="002D619B" w:rsidP="00F05208">
      <w:pPr>
        <w:tabs>
          <w:tab w:val="left" w:pos="9098"/>
        </w:tabs>
        <w:rPr>
          <w:rFonts w:ascii="Arial" w:hAnsi="Arial" w:cs="Arial"/>
          <w:b/>
          <w:sz w:val="24"/>
          <w:szCs w:val="24"/>
        </w:rPr>
      </w:pPr>
    </w:p>
    <w:p w:rsidR="002D619B" w:rsidRPr="002D619B" w:rsidRDefault="002D619B" w:rsidP="00F05208">
      <w:pPr>
        <w:tabs>
          <w:tab w:val="left" w:pos="9098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</w:p>
    <w:sectPr w:rsidR="002D619B" w:rsidRPr="002D61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0621B"/>
    <w:multiLevelType w:val="hybridMultilevel"/>
    <w:tmpl w:val="3B28E4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E0959"/>
    <w:multiLevelType w:val="hybridMultilevel"/>
    <w:tmpl w:val="3B28E4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85068"/>
    <w:multiLevelType w:val="hybridMultilevel"/>
    <w:tmpl w:val="3B28E4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605368"/>
    <w:multiLevelType w:val="hybridMultilevel"/>
    <w:tmpl w:val="3B28E4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log" w:val="1"/>
  </w:docVars>
  <w:rsids>
    <w:rsidRoot w:val="0071649F"/>
    <w:rsid w:val="000A6FF6"/>
    <w:rsid w:val="00175FA4"/>
    <w:rsid w:val="001A35D4"/>
    <w:rsid w:val="002D2BED"/>
    <w:rsid w:val="002D619B"/>
    <w:rsid w:val="004662FD"/>
    <w:rsid w:val="00545360"/>
    <w:rsid w:val="00586A0F"/>
    <w:rsid w:val="005A51B5"/>
    <w:rsid w:val="006B78F8"/>
    <w:rsid w:val="0071649F"/>
    <w:rsid w:val="00B91B20"/>
    <w:rsid w:val="00BA6AAE"/>
    <w:rsid w:val="00CD4DA3"/>
    <w:rsid w:val="00CE1804"/>
    <w:rsid w:val="00E17F15"/>
    <w:rsid w:val="00E45290"/>
    <w:rsid w:val="00EF7096"/>
    <w:rsid w:val="00F05208"/>
    <w:rsid w:val="00F2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71649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4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71649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4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1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4F0"/>
    <w:rsid w:val="001B0027"/>
    <w:rsid w:val="003F24F0"/>
    <w:rsid w:val="00530D25"/>
    <w:rsid w:val="008F4E22"/>
    <w:rsid w:val="00A3744E"/>
    <w:rsid w:val="00E404CB"/>
    <w:rsid w:val="00E4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04CB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04C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Relationship Diagram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C8B5BE5B-7B37-4350-B0C7-14D271658CFE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1232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2025-11-11T17:50:00Z</dcterms:created>
  <dcterms:modified xsi:type="dcterms:W3CDTF">2025-11-12T17:45:00Z</dcterms:modified>
</cp:coreProperties>
</file>